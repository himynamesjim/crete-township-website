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689684" w14:textId="77777777" w:rsidR="00B20357" w:rsidRDefault="00B20357">
      <w:bookmarkStart w:id="0" w:name="_GoBack"/>
      <w:bookmarkEnd w:id="0"/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38"/>
        <w:gridCol w:w="7688"/>
      </w:tblGrid>
      <w:tr w:rsidR="00B20357" w14:paraId="026896A9" w14:textId="77777777" w:rsidTr="00FC2AB7">
        <w:trPr>
          <w:cantSplit/>
          <w:trHeight w:val="7555"/>
        </w:trPr>
        <w:tc>
          <w:tcPr>
            <w:tcW w:w="1538" w:type="dxa"/>
            <w:shd w:val="clear" w:color="auto" w:fill="000000"/>
          </w:tcPr>
          <w:p w14:paraId="02689685" w14:textId="60A8C3A6" w:rsidR="00B20357" w:rsidRDefault="00A771B0">
            <w:r>
              <w:rPr>
                <w:noProof/>
              </w:rPr>
              <w:drawing>
                <wp:inline distT="0" distB="0" distL="0" distR="0" wp14:anchorId="4566B14A" wp14:editId="0FAC32A3">
                  <wp:extent cx="905256" cy="4855464"/>
                  <wp:effectExtent l="0" t="0" r="9525" b="2540"/>
                  <wp:docPr id="2" name="Picture 2" descr="ctLOGO1line public mee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tLOGO1line public meet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5256" cy="4855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8" w:type="dxa"/>
          </w:tcPr>
          <w:p w14:paraId="02689686" w14:textId="77777777" w:rsidR="00B20357" w:rsidRDefault="00B20357">
            <w:pPr>
              <w:rPr>
                <w:sz w:val="18"/>
              </w:rPr>
            </w:pPr>
          </w:p>
          <w:p w14:paraId="02689687" w14:textId="640F6749" w:rsidR="00FC32A9" w:rsidRPr="002D08B5" w:rsidRDefault="006D047F" w:rsidP="002D08B5">
            <w:pPr>
              <w:rPr>
                <w:rFonts w:ascii="Arial" w:hAnsi="Arial" w:cs="Arial"/>
                <w:sz w:val="18"/>
                <w:szCs w:val="18"/>
              </w:rPr>
            </w:pPr>
            <w:r w:rsidRPr="002D08B5">
              <w:rPr>
                <w:rFonts w:ascii="Arial" w:hAnsi="Arial" w:cs="Arial"/>
                <w:sz w:val="18"/>
                <w:szCs w:val="18"/>
              </w:rPr>
              <w:t>The Illinois Department of Transportation cordially invites you to attend the open house public</w:t>
            </w:r>
            <w:r w:rsidR="006812E3" w:rsidRPr="002D08B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F02BF" w:rsidRPr="002D08B5">
              <w:rPr>
                <w:rFonts w:ascii="Arial" w:hAnsi="Arial" w:cs="Arial"/>
                <w:sz w:val="18"/>
                <w:szCs w:val="18"/>
              </w:rPr>
              <w:t>meeting</w:t>
            </w:r>
            <w:r w:rsidRPr="002D08B5">
              <w:rPr>
                <w:rFonts w:ascii="Arial" w:hAnsi="Arial" w:cs="Arial"/>
                <w:sz w:val="18"/>
                <w:szCs w:val="18"/>
              </w:rPr>
              <w:t xml:space="preserve"> concerning </w:t>
            </w:r>
            <w:r w:rsidR="00AE39FA" w:rsidRPr="002D08B5">
              <w:rPr>
                <w:rFonts w:ascii="Arial" w:hAnsi="Arial" w:cs="Arial"/>
                <w:sz w:val="18"/>
                <w:szCs w:val="18"/>
              </w:rPr>
              <w:t xml:space="preserve">the preliminary engineering and environmental study (Phase I) </w:t>
            </w:r>
            <w:r w:rsidR="002D08B5" w:rsidRPr="002D08B5">
              <w:rPr>
                <w:rFonts w:ascii="Arial" w:hAnsi="Arial" w:cs="Arial"/>
                <w:sz w:val="18"/>
                <w:szCs w:val="18"/>
              </w:rPr>
              <w:t xml:space="preserve">for </w:t>
            </w:r>
            <w:r w:rsidRPr="002D08B5">
              <w:rPr>
                <w:rFonts w:ascii="Arial" w:hAnsi="Arial" w:cs="Arial"/>
                <w:sz w:val="18"/>
                <w:szCs w:val="18"/>
              </w:rPr>
              <w:t xml:space="preserve">the improvement of </w:t>
            </w:r>
            <w:r w:rsidR="003F1DA1" w:rsidRPr="002D08B5">
              <w:rPr>
                <w:rFonts w:ascii="Arial" w:hAnsi="Arial" w:cs="Arial"/>
                <w:sz w:val="18"/>
                <w:szCs w:val="18"/>
              </w:rPr>
              <w:t>Illinois Route 394 at Burville Road in Crete Township in Will County</w:t>
            </w:r>
            <w:r w:rsidR="00D67FD2" w:rsidRPr="002D08B5">
              <w:rPr>
                <w:rFonts w:ascii="Arial" w:hAnsi="Arial" w:cs="Arial"/>
                <w:sz w:val="18"/>
                <w:szCs w:val="18"/>
              </w:rPr>
              <w:t xml:space="preserve">.  </w:t>
            </w:r>
            <w:r w:rsidR="002D08B5" w:rsidRPr="002D08B5">
              <w:rPr>
                <w:rFonts w:ascii="Arial" w:hAnsi="Arial" w:cs="Arial"/>
                <w:sz w:val="18"/>
                <w:szCs w:val="18"/>
              </w:rPr>
              <w:t>The general scope of work for this improvement consists</w:t>
            </w:r>
            <w:r w:rsidR="00D518C1">
              <w:rPr>
                <w:rFonts w:ascii="Arial" w:hAnsi="Arial" w:cs="Arial"/>
                <w:sz w:val="18"/>
                <w:szCs w:val="18"/>
              </w:rPr>
              <w:t xml:space="preserve"> of</w:t>
            </w:r>
            <w:r w:rsidR="002D08B5" w:rsidRPr="002D08B5">
              <w:rPr>
                <w:rFonts w:ascii="Arial" w:hAnsi="Arial" w:cs="Arial"/>
                <w:sz w:val="18"/>
                <w:szCs w:val="18"/>
              </w:rPr>
              <w:t xml:space="preserve"> intersection improvements</w:t>
            </w:r>
            <w:r w:rsidR="0041474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14749" w:rsidRPr="00414749">
              <w:rPr>
                <w:rFonts w:ascii="Arial" w:hAnsi="Arial" w:cs="Arial"/>
                <w:sz w:val="18"/>
                <w:szCs w:val="18"/>
              </w:rPr>
              <w:t xml:space="preserve">through the introduction of a Restricted Crossing U-Turn (RCUT). The RCUT is an innovative and proven solution that </w:t>
            </w:r>
            <w:r w:rsidR="00AE5FD4">
              <w:rPr>
                <w:rFonts w:ascii="Arial" w:hAnsi="Arial" w:cs="Arial"/>
                <w:sz w:val="18"/>
                <w:szCs w:val="18"/>
              </w:rPr>
              <w:t xml:space="preserve">will </w:t>
            </w:r>
            <w:r w:rsidR="00414749" w:rsidRPr="00414749">
              <w:rPr>
                <w:rFonts w:ascii="Arial" w:hAnsi="Arial" w:cs="Arial"/>
                <w:sz w:val="18"/>
                <w:szCs w:val="18"/>
              </w:rPr>
              <w:t xml:space="preserve">improve safety and operations by changing how </w:t>
            </w:r>
            <w:r w:rsidR="00AE5FD4">
              <w:rPr>
                <w:rFonts w:ascii="Arial" w:hAnsi="Arial" w:cs="Arial"/>
                <w:sz w:val="18"/>
                <w:szCs w:val="18"/>
              </w:rPr>
              <w:t>Burville Road</w:t>
            </w:r>
            <w:r w:rsidR="00414749" w:rsidRPr="00414749">
              <w:rPr>
                <w:rFonts w:ascii="Arial" w:hAnsi="Arial" w:cs="Arial"/>
                <w:sz w:val="18"/>
                <w:szCs w:val="18"/>
              </w:rPr>
              <w:t xml:space="preserve"> traffic crosses or turns left at </w:t>
            </w:r>
            <w:r w:rsidR="00AE5FD4">
              <w:rPr>
                <w:rFonts w:ascii="Arial" w:hAnsi="Arial" w:cs="Arial"/>
                <w:sz w:val="18"/>
                <w:szCs w:val="18"/>
              </w:rPr>
              <w:t>Illinois Route 394</w:t>
            </w:r>
            <w:r w:rsidR="00414749" w:rsidRPr="00414749">
              <w:rPr>
                <w:rFonts w:ascii="Arial" w:hAnsi="Arial" w:cs="Arial"/>
                <w:sz w:val="18"/>
                <w:szCs w:val="18"/>
              </w:rPr>
              <w:t xml:space="preserve">. The RCUT </w:t>
            </w:r>
            <w:r w:rsidR="00AE5FD4">
              <w:rPr>
                <w:rFonts w:ascii="Arial" w:hAnsi="Arial" w:cs="Arial"/>
                <w:sz w:val="18"/>
                <w:szCs w:val="18"/>
              </w:rPr>
              <w:t>will</w:t>
            </w:r>
            <w:r w:rsidR="00AE5FD4" w:rsidRPr="0041474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14749" w:rsidRPr="00414749">
              <w:rPr>
                <w:rFonts w:ascii="Arial" w:hAnsi="Arial" w:cs="Arial"/>
                <w:sz w:val="18"/>
                <w:szCs w:val="18"/>
              </w:rPr>
              <w:t xml:space="preserve">not change any of the movements that are possible from </w:t>
            </w:r>
            <w:r w:rsidR="00AE5FD4">
              <w:rPr>
                <w:rFonts w:ascii="Arial" w:hAnsi="Arial" w:cs="Arial"/>
                <w:sz w:val="18"/>
                <w:szCs w:val="18"/>
              </w:rPr>
              <w:t>Illinois Route 394</w:t>
            </w:r>
            <w:r w:rsidR="002D08B5" w:rsidRPr="002D08B5"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Pr="002D08B5">
              <w:rPr>
                <w:rFonts w:ascii="Arial" w:hAnsi="Arial" w:cs="Arial"/>
                <w:sz w:val="18"/>
                <w:szCs w:val="18"/>
              </w:rPr>
              <w:t xml:space="preserve">The details of the </w:t>
            </w:r>
            <w:r w:rsidR="004F02BF" w:rsidRPr="002D08B5">
              <w:rPr>
                <w:rFonts w:ascii="Arial" w:hAnsi="Arial" w:cs="Arial"/>
                <w:sz w:val="18"/>
                <w:szCs w:val="18"/>
              </w:rPr>
              <w:t>meeting</w:t>
            </w:r>
            <w:r w:rsidRPr="002D08B5">
              <w:rPr>
                <w:rFonts w:ascii="Arial" w:hAnsi="Arial" w:cs="Arial"/>
                <w:sz w:val="18"/>
                <w:szCs w:val="18"/>
              </w:rPr>
              <w:t xml:space="preserve"> are as follows:</w:t>
            </w:r>
          </w:p>
          <w:p w14:paraId="02689688" w14:textId="77777777" w:rsidR="006D047F" w:rsidRPr="002D08B5" w:rsidRDefault="006D047F" w:rsidP="006D047F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2D8A50" w14:textId="22A0C75C" w:rsidR="003F1DA1" w:rsidRPr="002D08B5" w:rsidRDefault="00D67FD2" w:rsidP="003F1DA1">
            <w:pPr>
              <w:pStyle w:val="Date"/>
              <w:tabs>
                <w:tab w:val="left" w:pos="1342"/>
                <w:tab w:val="left" w:pos="2426"/>
              </w:tabs>
              <w:ind w:left="1324"/>
              <w:rPr>
                <w:rFonts w:ascii="Arial" w:hAnsi="Arial" w:cs="Arial"/>
                <w:sz w:val="18"/>
                <w:szCs w:val="18"/>
              </w:rPr>
            </w:pPr>
            <w:r w:rsidRPr="002D08B5">
              <w:rPr>
                <w:rFonts w:ascii="Arial" w:hAnsi="Arial" w:cs="Arial"/>
                <w:sz w:val="18"/>
                <w:szCs w:val="18"/>
              </w:rPr>
              <w:t>Date:</w:t>
            </w:r>
            <w:r w:rsidRPr="002D08B5">
              <w:rPr>
                <w:rFonts w:ascii="Arial" w:hAnsi="Arial" w:cs="Arial"/>
                <w:sz w:val="18"/>
                <w:szCs w:val="18"/>
              </w:rPr>
              <w:tab/>
            </w:r>
            <w:r w:rsidR="005E2A86">
              <w:rPr>
                <w:rFonts w:ascii="Arial" w:hAnsi="Arial" w:cs="Arial"/>
                <w:sz w:val="18"/>
                <w:szCs w:val="18"/>
              </w:rPr>
              <w:t>Thursday</w:t>
            </w:r>
            <w:r w:rsidR="003F1DA1" w:rsidRPr="002D08B5">
              <w:rPr>
                <w:rFonts w:ascii="Arial" w:hAnsi="Arial" w:cs="Arial"/>
                <w:sz w:val="18"/>
                <w:szCs w:val="18"/>
              </w:rPr>
              <w:t xml:space="preserve">, October </w:t>
            </w:r>
            <w:r w:rsidR="005E2A86">
              <w:rPr>
                <w:rFonts w:ascii="Arial" w:hAnsi="Arial" w:cs="Arial"/>
                <w:sz w:val="18"/>
                <w:szCs w:val="18"/>
              </w:rPr>
              <w:t>25</w:t>
            </w:r>
            <w:r w:rsidR="003F1DA1" w:rsidRPr="002D08B5">
              <w:rPr>
                <w:rFonts w:ascii="Arial" w:hAnsi="Arial" w:cs="Arial"/>
                <w:sz w:val="18"/>
                <w:szCs w:val="18"/>
              </w:rPr>
              <w:t>, 2018</w:t>
            </w:r>
          </w:p>
          <w:p w14:paraId="4B1FD3F6" w14:textId="0421BF35" w:rsidR="003F1DA1" w:rsidRPr="002D08B5" w:rsidRDefault="003F1DA1" w:rsidP="003F1DA1">
            <w:pPr>
              <w:pStyle w:val="List"/>
              <w:tabs>
                <w:tab w:val="left" w:pos="1342"/>
                <w:tab w:val="left" w:pos="2426"/>
              </w:tabs>
              <w:ind w:left="1324" w:firstLine="0"/>
              <w:rPr>
                <w:rFonts w:ascii="Arial" w:hAnsi="Arial" w:cs="Arial"/>
                <w:sz w:val="18"/>
                <w:szCs w:val="18"/>
              </w:rPr>
            </w:pPr>
            <w:r w:rsidRPr="002D08B5">
              <w:rPr>
                <w:rFonts w:ascii="Arial" w:hAnsi="Arial" w:cs="Arial"/>
                <w:sz w:val="18"/>
                <w:szCs w:val="18"/>
              </w:rPr>
              <w:t>Time:</w:t>
            </w:r>
            <w:r w:rsidRPr="002D08B5">
              <w:rPr>
                <w:rFonts w:ascii="Arial" w:hAnsi="Arial" w:cs="Arial"/>
                <w:sz w:val="18"/>
                <w:szCs w:val="18"/>
              </w:rPr>
              <w:tab/>
              <w:t>4:00 to 7:00 p.m.</w:t>
            </w:r>
          </w:p>
          <w:p w14:paraId="1F13675A" w14:textId="77777777" w:rsidR="003F1DA1" w:rsidRPr="002D08B5" w:rsidRDefault="003F1DA1" w:rsidP="003F1DA1">
            <w:pPr>
              <w:pStyle w:val="List"/>
              <w:tabs>
                <w:tab w:val="left" w:pos="1342"/>
                <w:tab w:val="left" w:pos="2417"/>
              </w:tabs>
              <w:ind w:left="1324" w:firstLine="0"/>
              <w:rPr>
                <w:rFonts w:ascii="Arial" w:hAnsi="Arial" w:cs="Arial"/>
                <w:sz w:val="18"/>
                <w:szCs w:val="18"/>
              </w:rPr>
            </w:pPr>
            <w:r w:rsidRPr="002D08B5">
              <w:rPr>
                <w:rFonts w:ascii="Arial" w:hAnsi="Arial" w:cs="Arial"/>
                <w:sz w:val="18"/>
                <w:szCs w:val="18"/>
              </w:rPr>
              <w:t>Location:</w:t>
            </w:r>
            <w:r w:rsidRPr="002D08B5">
              <w:rPr>
                <w:rFonts w:ascii="Arial" w:hAnsi="Arial" w:cs="Arial"/>
                <w:sz w:val="18"/>
                <w:szCs w:val="18"/>
              </w:rPr>
              <w:tab/>
              <w:t>Crete Township Office</w:t>
            </w:r>
          </w:p>
          <w:p w14:paraId="4670A49D" w14:textId="77777777" w:rsidR="003F1DA1" w:rsidRPr="002D08B5" w:rsidRDefault="003F1DA1" w:rsidP="003F1DA1">
            <w:pPr>
              <w:pStyle w:val="List"/>
              <w:tabs>
                <w:tab w:val="left" w:pos="1342"/>
                <w:tab w:val="left" w:pos="2417"/>
              </w:tabs>
              <w:ind w:left="1324" w:firstLine="0"/>
              <w:rPr>
                <w:rFonts w:ascii="Arial" w:hAnsi="Arial" w:cs="Arial"/>
                <w:sz w:val="18"/>
                <w:szCs w:val="18"/>
              </w:rPr>
            </w:pPr>
            <w:r w:rsidRPr="002D08B5">
              <w:rPr>
                <w:rFonts w:ascii="Arial" w:hAnsi="Arial" w:cs="Arial"/>
                <w:sz w:val="18"/>
                <w:szCs w:val="18"/>
              </w:rPr>
              <w:tab/>
            </w:r>
            <w:r w:rsidRPr="002D08B5">
              <w:rPr>
                <w:rFonts w:ascii="Arial" w:hAnsi="Arial" w:cs="Arial"/>
                <w:sz w:val="18"/>
                <w:szCs w:val="18"/>
              </w:rPr>
              <w:tab/>
              <w:t>1367 Wood Street</w:t>
            </w:r>
          </w:p>
          <w:p w14:paraId="6A67E85C" w14:textId="77777777" w:rsidR="003F1DA1" w:rsidRPr="002D08B5" w:rsidRDefault="003F1DA1" w:rsidP="003F1DA1">
            <w:pPr>
              <w:pStyle w:val="List"/>
              <w:tabs>
                <w:tab w:val="left" w:pos="1342"/>
                <w:tab w:val="left" w:pos="2417"/>
              </w:tabs>
              <w:ind w:left="1324" w:firstLine="0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2D08B5">
              <w:rPr>
                <w:rFonts w:ascii="Arial" w:hAnsi="Arial" w:cs="Arial"/>
                <w:sz w:val="18"/>
                <w:szCs w:val="18"/>
              </w:rPr>
              <w:tab/>
            </w:r>
            <w:r w:rsidRPr="002D08B5">
              <w:rPr>
                <w:rFonts w:ascii="Arial" w:hAnsi="Arial" w:cs="Arial"/>
                <w:sz w:val="18"/>
                <w:szCs w:val="18"/>
              </w:rPr>
              <w:tab/>
              <w:t>Crete, IL  60417</w:t>
            </w:r>
          </w:p>
          <w:p w14:paraId="0268968E" w14:textId="0C10F256" w:rsidR="00FF5041" w:rsidRPr="002D08B5" w:rsidRDefault="00FF5041" w:rsidP="00FF5041">
            <w:pPr>
              <w:pStyle w:val="List"/>
              <w:tabs>
                <w:tab w:val="left" w:pos="2417"/>
              </w:tabs>
              <w:ind w:left="1324" w:firstLine="0"/>
              <w:rPr>
                <w:rFonts w:ascii="Arial" w:hAnsi="Arial" w:cs="Arial"/>
                <w:sz w:val="18"/>
                <w:szCs w:val="18"/>
              </w:rPr>
            </w:pPr>
          </w:p>
          <w:p w14:paraId="0268968F" w14:textId="0F4F5394" w:rsidR="00B20357" w:rsidRPr="002D08B5" w:rsidRDefault="00B20357">
            <w:pPr>
              <w:tabs>
                <w:tab w:val="left" w:pos="2232"/>
                <w:tab w:val="left" w:pos="3852"/>
              </w:tabs>
              <w:rPr>
                <w:rFonts w:ascii="Arial" w:hAnsi="Arial" w:cs="Arial"/>
                <w:b/>
                <w:sz w:val="18"/>
                <w:szCs w:val="18"/>
              </w:rPr>
            </w:pPr>
            <w:r w:rsidRPr="002D08B5">
              <w:rPr>
                <w:rFonts w:ascii="Arial" w:hAnsi="Arial" w:cs="Arial"/>
                <w:b/>
                <w:sz w:val="18"/>
                <w:szCs w:val="18"/>
              </w:rPr>
              <w:t xml:space="preserve">Purpose of the </w:t>
            </w:r>
            <w:r w:rsidR="004F02BF" w:rsidRPr="002D08B5">
              <w:rPr>
                <w:rFonts w:ascii="Arial" w:hAnsi="Arial" w:cs="Arial"/>
                <w:b/>
                <w:sz w:val="18"/>
                <w:szCs w:val="18"/>
              </w:rPr>
              <w:t>meeting</w:t>
            </w:r>
            <w:r w:rsidRPr="002D08B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02689690" w14:textId="77777777" w:rsidR="00B20357" w:rsidRPr="002D08B5" w:rsidRDefault="00B20357">
            <w:pPr>
              <w:tabs>
                <w:tab w:val="left" w:pos="2232"/>
                <w:tab w:val="left" w:pos="3852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36F4604F" w14:textId="387B0812" w:rsidR="00A771B0" w:rsidRDefault="00A771B0" w:rsidP="002D08B5">
            <w:pPr>
              <w:pStyle w:val="ListParagraph"/>
              <w:numPr>
                <w:ilvl w:val="0"/>
                <w:numId w:val="3"/>
              </w:numPr>
              <w:tabs>
                <w:tab w:val="left" w:pos="1332"/>
                <w:tab w:val="left" w:pos="2232"/>
                <w:tab w:val="left" w:pos="3852"/>
              </w:tabs>
              <w:ind w:left="60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 discuss the purpose and need for the improvement</w:t>
            </w:r>
          </w:p>
          <w:p w14:paraId="7F0EAC19" w14:textId="6CB8EBDC" w:rsidR="000D6F66" w:rsidRPr="002D08B5" w:rsidRDefault="00A771B0" w:rsidP="002D08B5">
            <w:pPr>
              <w:pStyle w:val="ListParagraph"/>
              <w:numPr>
                <w:ilvl w:val="0"/>
                <w:numId w:val="3"/>
              </w:numPr>
              <w:tabs>
                <w:tab w:val="left" w:pos="1332"/>
                <w:tab w:val="left" w:pos="2232"/>
                <w:tab w:val="left" w:pos="3852"/>
              </w:tabs>
              <w:ind w:left="601"/>
              <w:rPr>
                <w:rFonts w:ascii="Arial" w:hAnsi="Arial" w:cs="Arial"/>
                <w:sz w:val="18"/>
                <w:szCs w:val="18"/>
              </w:rPr>
            </w:pPr>
            <w:r w:rsidRPr="004F02BF">
              <w:rPr>
                <w:rFonts w:ascii="Arial" w:hAnsi="Arial" w:cs="Arial"/>
                <w:sz w:val="18"/>
              </w:rPr>
              <w:t>To present</w:t>
            </w:r>
            <w:r>
              <w:rPr>
                <w:rFonts w:ascii="Arial" w:hAnsi="Arial" w:cs="Arial"/>
                <w:sz w:val="18"/>
              </w:rPr>
              <w:t xml:space="preserve"> the proposed improvement</w:t>
            </w:r>
            <w:r w:rsidRPr="002D08B5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plans</w:t>
            </w:r>
          </w:p>
          <w:p w14:paraId="549B78A3" w14:textId="4E1546C3" w:rsidR="000D6F66" w:rsidRPr="002D08B5" w:rsidRDefault="00A771B0" w:rsidP="002D08B5">
            <w:pPr>
              <w:pStyle w:val="ListParagraph"/>
              <w:numPr>
                <w:ilvl w:val="0"/>
                <w:numId w:val="3"/>
              </w:numPr>
              <w:tabs>
                <w:tab w:val="left" w:pos="1332"/>
                <w:tab w:val="left" w:pos="2232"/>
                <w:tab w:val="left" w:pos="3852"/>
              </w:tabs>
              <w:ind w:left="60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To ob</w:t>
            </w:r>
            <w:r w:rsidR="002D08B5" w:rsidRPr="002D08B5">
              <w:rPr>
                <w:rFonts w:ascii="Arial" w:hAnsi="Arial" w:cs="Arial"/>
                <w:sz w:val="18"/>
                <w:szCs w:val="18"/>
              </w:rPr>
              <w:t>tain public input</w:t>
            </w:r>
          </w:p>
          <w:p w14:paraId="02689694" w14:textId="77777777" w:rsidR="00B20357" w:rsidRPr="002D08B5" w:rsidRDefault="00B20357">
            <w:pPr>
              <w:tabs>
                <w:tab w:val="left" w:pos="2232"/>
                <w:tab w:val="left" w:pos="3852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02689695" w14:textId="6782A6C1" w:rsidR="006D047F" w:rsidRPr="002D08B5" w:rsidRDefault="00D41BCC" w:rsidP="002D08B5">
            <w:pPr>
              <w:tabs>
                <w:tab w:val="left" w:pos="2232"/>
                <w:tab w:val="left" w:pos="3852"/>
              </w:tabs>
              <w:rPr>
                <w:rFonts w:ascii="Arial" w:hAnsi="Arial" w:cs="Arial"/>
                <w:sz w:val="18"/>
                <w:szCs w:val="18"/>
              </w:rPr>
            </w:pPr>
            <w:r w:rsidRPr="002D08B5">
              <w:rPr>
                <w:rFonts w:ascii="Arial" w:hAnsi="Arial" w:cs="Arial"/>
                <w:sz w:val="18"/>
                <w:szCs w:val="18"/>
              </w:rPr>
              <w:t>Interested persons may attend anytime between 4</w:t>
            </w:r>
            <w:r w:rsidR="002D08B5" w:rsidRPr="002D08B5">
              <w:rPr>
                <w:rFonts w:ascii="Arial" w:hAnsi="Arial" w:cs="Arial"/>
                <w:sz w:val="18"/>
                <w:szCs w:val="18"/>
              </w:rPr>
              <w:t>:00</w:t>
            </w:r>
            <w:r w:rsidRPr="002D08B5">
              <w:rPr>
                <w:rFonts w:ascii="Arial" w:hAnsi="Arial" w:cs="Arial"/>
                <w:sz w:val="18"/>
                <w:szCs w:val="18"/>
              </w:rPr>
              <w:t xml:space="preserve"> p.m. and 7</w:t>
            </w:r>
            <w:r w:rsidR="002D08B5" w:rsidRPr="002D08B5">
              <w:rPr>
                <w:rFonts w:ascii="Arial" w:hAnsi="Arial" w:cs="Arial"/>
                <w:sz w:val="18"/>
                <w:szCs w:val="18"/>
              </w:rPr>
              <w:t>:00</w:t>
            </w:r>
            <w:r w:rsidRPr="002D08B5">
              <w:rPr>
                <w:rFonts w:ascii="Arial" w:hAnsi="Arial" w:cs="Arial"/>
                <w:sz w:val="18"/>
                <w:szCs w:val="18"/>
              </w:rPr>
              <w:t xml:space="preserve"> p.m.  </w:t>
            </w:r>
            <w:r w:rsidR="006D047F" w:rsidRPr="002D08B5">
              <w:rPr>
                <w:rFonts w:ascii="Arial" w:hAnsi="Arial" w:cs="Arial"/>
                <w:sz w:val="18"/>
                <w:szCs w:val="18"/>
              </w:rPr>
              <w:t xml:space="preserve">Exhibits will be on display and an audio-visual presentation will be shown continuously during the </w:t>
            </w:r>
            <w:r w:rsidR="00A06462">
              <w:rPr>
                <w:rFonts w:ascii="Arial" w:hAnsi="Arial" w:cs="Arial"/>
                <w:sz w:val="18"/>
                <w:szCs w:val="18"/>
              </w:rPr>
              <w:t>meeting</w:t>
            </w:r>
            <w:r w:rsidR="006D047F" w:rsidRPr="002D08B5">
              <w:rPr>
                <w:rFonts w:ascii="Arial" w:hAnsi="Arial" w:cs="Arial"/>
                <w:sz w:val="18"/>
                <w:szCs w:val="18"/>
              </w:rPr>
              <w:t>.  Project team members will be present to discuss the project and answer questions.</w:t>
            </w:r>
          </w:p>
          <w:p w14:paraId="02689696" w14:textId="77777777" w:rsidR="003A4E71" w:rsidRPr="002D08B5" w:rsidRDefault="003A4E71" w:rsidP="002D08B5">
            <w:pPr>
              <w:tabs>
                <w:tab w:val="left" w:pos="2232"/>
                <w:tab w:val="left" w:pos="3852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0268969D" w14:textId="267EEC0D" w:rsidR="006D047F" w:rsidRPr="002D08B5" w:rsidRDefault="006D047F" w:rsidP="002D08B5">
            <w:pPr>
              <w:tabs>
                <w:tab w:val="left" w:pos="2232"/>
                <w:tab w:val="left" w:pos="3852"/>
              </w:tabs>
              <w:rPr>
                <w:rFonts w:ascii="Arial" w:hAnsi="Arial" w:cs="Arial"/>
                <w:i/>
                <w:sz w:val="18"/>
                <w:szCs w:val="18"/>
              </w:rPr>
            </w:pPr>
            <w:r w:rsidRPr="002D08B5">
              <w:rPr>
                <w:rFonts w:ascii="Arial" w:hAnsi="Arial" w:cs="Arial"/>
                <w:i/>
                <w:sz w:val="18"/>
                <w:szCs w:val="18"/>
              </w:rPr>
              <w:t xml:space="preserve">This </w:t>
            </w:r>
            <w:r w:rsidR="00A06462">
              <w:rPr>
                <w:rFonts w:ascii="Arial" w:hAnsi="Arial" w:cs="Arial"/>
                <w:i/>
                <w:sz w:val="18"/>
                <w:szCs w:val="18"/>
              </w:rPr>
              <w:t xml:space="preserve">meeting </w:t>
            </w:r>
            <w:r w:rsidRPr="002D08B5">
              <w:rPr>
                <w:rFonts w:ascii="Arial" w:hAnsi="Arial" w:cs="Arial"/>
                <w:i/>
                <w:sz w:val="18"/>
                <w:szCs w:val="18"/>
              </w:rPr>
              <w:t xml:space="preserve">will be accessible to </w:t>
            </w:r>
            <w:r w:rsidR="00B93803" w:rsidRPr="002D08B5">
              <w:rPr>
                <w:rFonts w:ascii="Arial" w:hAnsi="Arial" w:cs="Arial"/>
                <w:i/>
                <w:sz w:val="18"/>
                <w:szCs w:val="18"/>
              </w:rPr>
              <w:t>people with disabilities</w:t>
            </w:r>
            <w:r w:rsidRPr="002D08B5">
              <w:rPr>
                <w:rFonts w:ascii="Arial" w:hAnsi="Arial" w:cs="Arial"/>
                <w:i/>
                <w:sz w:val="18"/>
                <w:szCs w:val="18"/>
              </w:rPr>
              <w:t xml:space="preserve">.  Anyone needing special assistance should </w:t>
            </w:r>
            <w:r w:rsidRPr="009C665E">
              <w:rPr>
                <w:rFonts w:ascii="Arial" w:hAnsi="Arial" w:cs="Arial"/>
                <w:i/>
                <w:sz w:val="18"/>
                <w:szCs w:val="18"/>
              </w:rPr>
              <w:t xml:space="preserve">contact </w:t>
            </w:r>
            <w:r w:rsidR="003F1DA1" w:rsidRPr="009C665E">
              <w:rPr>
                <w:rFonts w:ascii="Arial" w:hAnsi="Arial" w:cs="Arial"/>
                <w:i/>
                <w:sz w:val="18"/>
                <w:szCs w:val="18"/>
              </w:rPr>
              <w:t>Mike Phan</w:t>
            </w:r>
            <w:r w:rsidR="002D08B5" w:rsidRPr="009C665E">
              <w:rPr>
                <w:rFonts w:ascii="Arial" w:hAnsi="Arial" w:cs="Arial"/>
                <w:i/>
                <w:sz w:val="18"/>
                <w:szCs w:val="18"/>
              </w:rPr>
              <w:t xml:space="preserve">, Project Manager, </w:t>
            </w:r>
            <w:r w:rsidRPr="009C665E">
              <w:rPr>
                <w:rFonts w:ascii="Arial" w:hAnsi="Arial" w:cs="Arial"/>
                <w:i/>
                <w:sz w:val="18"/>
                <w:szCs w:val="18"/>
              </w:rPr>
              <w:t xml:space="preserve">at </w:t>
            </w:r>
            <w:r w:rsidR="003F1DA1" w:rsidRPr="009C665E">
              <w:rPr>
                <w:rFonts w:ascii="Arial" w:hAnsi="Arial" w:cs="Arial"/>
                <w:i/>
                <w:sz w:val="18"/>
                <w:szCs w:val="18"/>
              </w:rPr>
              <w:t>(847) 705-4634</w:t>
            </w:r>
            <w:r w:rsidRPr="009C665E">
              <w:rPr>
                <w:rFonts w:ascii="Arial" w:hAnsi="Arial" w:cs="Arial"/>
                <w:i/>
                <w:sz w:val="18"/>
                <w:szCs w:val="18"/>
              </w:rPr>
              <w:t xml:space="preserve">.  Persons </w:t>
            </w:r>
            <w:r w:rsidRPr="002D08B5">
              <w:rPr>
                <w:rFonts w:ascii="Arial" w:hAnsi="Arial" w:cs="Arial"/>
                <w:i/>
                <w:sz w:val="18"/>
                <w:szCs w:val="18"/>
              </w:rPr>
              <w:t xml:space="preserve">planning to attend who will need a sign language interpreter or other similar accommodations should notify the Department’s TTY/TTD number (800) 526-0844/or 711; TTY users (Spanish) </w:t>
            </w:r>
            <w:r w:rsidR="00D518C1">
              <w:rPr>
                <w:rFonts w:ascii="Arial" w:hAnsi="Arial" w:cs="Arial"/>
                <w:i/>
                <w:sz w:val="18"/>
                <w:szCs w:val="18"/>
              </w:rPr>
              <w:br/>
            </w:r>
            <w:r w:rsidRPr="002D08B5">
              <w:rPr>
                <w:rFonts w:ascii="Arial" w:hAnsi="Arial" w:cs="Arial"/>
                <w:i/>
                <w:sz w:val="18"/>
                <w:szCs w:val="18"/>
              </w:rPr>
              <w:t xml:space="preserve">(800) 501-0864/or 711; and </w:t>
            </w:r>
            <w:proofErr w:type="spellStart"/>
            <w:r w:rsidRPr="002D08B5">
              <w:rPr>
                <w:rFonts w:ascii="Arial" w:hAnsi="Arial" w:cs="Arial"/>
                <w:i/>
                <w:sz w:val="18"/>
                <w:szCs w:val="18"/>
              </w:rPr>
              <w:t>Telebraille</w:t>
            </w:r>
            <w:proofErr w:type="spellEnd"/>
            <w:r w:rsidRPr="002D08B5">
              <w:rPr>
                <w:rFonts w:ascii="Arial" w:hAnsi="Arial" w:cs="Arial"/>
                <w:i/>
                <w:sz w:val="18"/>
                <w:szCs w:val="18"/>
              </w:rPr>
              <w:t xml:space="preserve"> (877) 526-6670 at least five (5) days prior to the meeting.</w:t>
            </w:r>
          </w:p>
          <w:p w14:paraId="0268969E" w14:textId="77777777" w:rsidR="006D047F" w:rsidRPr="002D08B5" w:rsidRDefault="006D047F" w:rsidP="002D08B5">
            <w:pPr>
              <w:tabs>
                <w:tab w:val="left" w:pos="2232"/>
                <w:tab w:val="left" w:pos="3852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0268969F" w14:textId="77777777" w:rsidR="006D047F" w:rsidRPr="002D08B5" w:rsidRDefault="006D047F" w:rsidP="002D08B5">
            <w:pPr>
              <w:rPr>
                <w:rFonts w:ascii="Arial" w:hAnsi="Arial" w:cs="Arial"/>
                <w:sz w:val="18"/>
                <w:szCs w:val="18"/>
              </w:rPr>
            </w:pPr>
            <w:r w:rsidRPr="002D08B5">
              <w:rPr>
                <w:rFonts w:ascii="Arial" w:hAnsi="Arial" w:cs="Arial"/>
                <w:sz w:val="18"/>
                <w:szCs w:val="18"/>
              </w:rPr>
              <w:t>All correspondence regarding this project should be sent to:</w:t>
            </w:r>
          </w:p>
          <w:p w14:paraId="026896A0" w14:textId="77777777" w:rsidR="006D047F" w:rsidRPr="002D08B5" w:rsidRDefault="006D047F" w:rsidP="006D047F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6896A1" w14:textId="77777777" w:rsidR="00FC32A9" w:rsidRPr="002D08B5" w:rsidRDefault="00FC32A9" w:rsidP="00FC32A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D08B5">
              <w:rPr>
                <w:rFonts w:ascii="Arial" w:hAnsi="Arial" w:cs="Arial"/>
                <w:b/>
                <w:sz w:val="18"/>
                <w:szCs w:val="18"/>
              </w:rPr>
              <w:t>Illinois Department of Transportation</w:t>
            </w:r>
          </w:p>
          <w:p w14:paraId="026896A2" w14:textId="77777777" w:rsidR="00FC32A9" w:rsidRPr="002D08B5" w:rsidRDefault="00FC32A9" w:rsidP="00FC32A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D08B5">
              <w:rPr>
                <w:rFonts w:ascii="Arial" w:hAnsi="Arial" w:cs="Arial"/>
                <w:b/>
                <w:sz w:val="18"/>
                <w:szCs w:val="18"/>
              </w:rPr>
              <w:t>201 W. Center Court</w:t>
            </w:r>
          </w:p>
          <w:p w14:paraId="026896A3" w14:textId="77777777" w:rsidR="00FC32A9" w:rsidRPr="002D08B5" w:rsidRDefault="00FC32A9" w:rsidP="00FC32A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D08B5">
              <w:rPr>
                <w:rFonts w:ascii="Arial" w:hAnsi="Arial" w:cs="Arial"/>
                <w:b/>
                <w:sz w:val="18"/>
                <w:szCs w:val="18"/>
              </w:rPr>
              <w:t>Schaumburg, IL 60196-1096</w:t>
            </w:r>
          </w:p>
          <w:p w14:paraId="026896A4" w14:textId="77777777" w:rsidR="00A75D67" w:rsidRPr="002D08B5" w:rsidRDefault="00A75D67" w:rsidP="00FC32A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D08B5">
              <w:rPr>
                <w:rFonts w:ascii="Arial" w:hAnsi="Arial" w:cs="Arial"/>
                <w:b/>
                <w:sz w:val="18"/>
                <w:szCs w:val="18"/>
              </w:rPr>
              <w:t>Attn: Bureau of Programming</w:t>
            </w:r>
          </w:p>
          <w:p w14:paraId="026896A5" w14:textId="4CA363D2" w:rsidR="00A75D67" w:rsidRPr="002D08B5" w:rsidRDefault="009C665E" w:rsidP="00FC32A9">
            <w:pPr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         </w:t>
            </w:r>
            <w:r w:rsidRPr="009C665E">
              <w:rPr>
                <w:rFonts w:ascii="Arial" w:hAnsi="Arial" w:cs="Arial"/>
                <w:b/>
                <w:sz w:val="18"/>
                <w:szCs w:val="18"/>
              </w:rPr>
              <w:t xml:space="preserve">Carlos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A. </w:t>
            </w:r>
            <w:r w:rsidRPr="009C665E">
              <w:rPr>
                <w:rFonts w:ascii="Arial" w:hAnsi="Arial" w:cs="Arial"/>
                <w:b/>
                <w:sz w:val="18"/>
                <w:szCs w:val="18"/>
              </w:rPr>
              <w:t>Feliciano</w:t>
            </w:r>
          </w:p>
          <w:p w14:paraId="026896A6" w14:textId="77777777" w:rsidR="00A75D67" w:rsidRPr="002D08B5" w:rsidRDefault="00A75D67" w:rsidP="00FC32A9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26896A7" w14:textId="3311107E" w:rsidR="00A75D67" w:rsidRPr="009C665E" w:rsidRDefault="00A75D67" w:rsidP="00A75D67">
            <w:pPr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2D08B5">
              <w:rPr>
                <w:rFonts w:ascii="Arial" w:hAnsi="Arial" w:cs="Arial"/>
                <w:sz w:val="18"/>
                <w:szCs w:val="18"/>
              </w:rPr>
              <w:t xml:space="preserve">or submitted through the project </w:t>
            </w:r>
            <w:r w:rsidR="00FF5041" w:rsidRPr="009C665E">
              <w:rPr>
                <w:rFonts w:ascii="Arial" w:hAnsi="Arial" w:cs="Arial"/>
                <w:sz w:val="18"/>
                <w:szCs w:val="18"/>
              </w:rPr>
              <w:t>email</w:t>
            </w:r>
            <w:r w:rsidRPr="009C665E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9C665E" w:rsidRPr="009C665E">
              <w:rPr>
                <w:rFonts w:ascii="Arial" w:hAnsi="Arial" w:cs="Arial"/>
                <w:sz w:val="18"/>
                <w:szCs w:val="18"/>
                <w:u w:val="single"/>
              </w:rPr>
              <w:t>DOT.IL394atBurville@illinois.gov</w:t>
            </w:r>
            <w:r w:rsidRPr="009C665E">
              <w:rPr>
                <w:rFonts w:ascii="Arial" w:hAnsi="Arial" w:cs="Arial"/>
                <w:sz w:val="18"/>
                <w:szCs w:val="18"/>
                <w:u w:val="single"/>
              </w:rPr>
              <w:t xml:space="preserve"> </w:t>
            </w:r>
          </w:p>
          <w:p w14:paraId="026896A8" w14:textId="77777777" w:rsidR="00B20357" w:rsidRDefault="00B20357">
            <w:pPr>
              <w:jc w:val="left"/>
              <w:rPr>
                <w:sz w:val="18"/>
              </w:rPr>
            </w:pPr>
          </w:p>
        </w:tc>
      </w:tr>
    </w:tbl>
    <w:p w14:paraId="026896B0" w14:textId="77777777" w:rsidR="00B20357" w:rsidRDefault="00B20357"/>
    <w:sectPr w:rsidR="00B20357" w:rsidSect="00473F4A">
      <w:pgSz w:w="12240" w:h="15840" w:code="1"/>
      <w:pgMar w:top="1440" w:right="806" w:bottom="1440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FB1B3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DB02B06"/>
    <w:multiLevelType w:val="hybridMultilevel"/>
    <w:tmpl w:val="7C729B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49E7FB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4CB"/>
    <w:rsid w:val="00000A4F"/>
    <w:rsid w:val="00005FAE"/>
    <w:rsid w:val="000227E9"/>
    <w:rsid w:val="00063FEA"/>
    <w:rsid w:val="000A34CB"/>
    <w:rsid w:val="000B09CE"/>
    <w:rsid w:val="000D6F66"/>
    <w:rsid w:val="00125A3C"/>
    <w:rsid w:val="00135725"/>
    <w:rsid w:val="00140423"/>
    <w:rsid w:val="001C37B9"/>
    <w:rsid w:val="001D54BA"/>
    <w:rsid w:val="002139CA"/>
    <w:rsid w:val="00221067"/>
    <w:rsid w:val="00271FFC"/>
    <w:rsid w:val="002726AB"/>
    <w:rsid w:val="002744E1"/>
    <w:rsid w:val="00291333"/>
    <w:rsid w:val="002952A5"/>
    <w:rsid w:val="002C238C"/>
    <w:rsid w:val="002D00C8"/>
    <w:rsid w:val="002D08B5"/>
    <w:rsid w:val="003013DD"/>
    <w:rsid w:val="00347912"/>
    <w:rsid w:val="003A4E71"/>
    <w:rsid w:val="003E2463"/>
    <w:rsid w:val="003E2540"/>
    <w:rsid w:val="003F1DA1"/>
    <w:rsid w:val="00414749"/>
    <w:rsid w:val="0043403C"/>
    <w:rsid w:val="00437C74"/>
    <w:rsid w:val="00441683"/>
    <w:rsid w:val="00442C5D"/>
    <w:rsid w:val="00473F4A"/>
    <w:rsid w:val="004B15F1"/>
    <w:rsid w:val="004B2AAE"/>
    <w:rsid w:val="004C261F"/>
    <w:rsid w:val="004D60E7"/>
    <w:rsid w:val="004E196E"/>
    <w:rsid w:val="004E7076"/>
    <w:rsid w:val="004F02BF"/>
    <w:rsid w:val="00502F8B"/>
    <w:rsid w:val="0053643E"/>
    <w:rsid w:val="005372E8"/>
    <w:rsid w:val="00553D90"/>
    <w:rsid w:val="00573A12"/>
    <w:rsid w:val="005A5C3C"/>
    <w:rsid w:val="005B68F2"/>
    <w:rsid w:val="005E2A86"/>
    <w:rsid w:val="0060576D"/>
    <w:rsid w:val="0063464C"/>
    <w:rsid w:val="0065532E"/>
    <w:rsid w:val="00665890"/>
    <w:rsid w:val="006812E3"/>
    <w:rsid w:val="006A032F"/>
    <w:rsid w:val="006D047F"/>
    <w:rsid w:val="00724326"/>
    <w:rsid w:val="007606EF"/>
    <w:rsid w:val="00787A65"/>
    <w:rsid w:val="00836B09"/>
    <w:rsid w:val="00841FEE"/>
    <w:rsid w:val="0090030F"/>
    <w:rsid w:val="00913B42"/>
    <w:rsid w:val="009476D5"/>
    <w:rsid w:val="009C665E"/>
    <w:rsid w:val="009E2C0A"/>
    <w:rsid w:val="00A06462"/>
    <w:rsid w:val="00A167A2"/>
    <w:rsid w:val="00A37FCB"/>
    <w:rsid w:val="00A75D67"/>
    <w:rsid w:val="00A771B0"/>
    <w:rsid w:val="00AC12B4"/>
    <w:rsid w:val="00AD1730"/>
    <w:rsid w:val="00AE39FA"/>
    <w:rsid w:val="00AE5FD4"/>
    <w:rsid w:val="00AF754C"/>
    <w:rsid w:val="00B01679"/>
    <w:rsid w:val="00B20357"/>
    <w:rsid w:val="00B3182A"/>
    <w:rsid w:val="00B93803"/>
    <w:rsid w:val="00BD464D"/>
    <w:rsid w:val="00BE6B43"/>
    <w:rsid w:val="00C27FA3"/>
    <w:rsid w:val="00C351D2"/>
    <w:rsid w:val="00C7255F"/>
    <w:rsid w:val="00C921F3"/>
    <w:rsid w:val="00CF2E65"/>
    <w:rsid w:val="00D41BCC"/>
    <w:rsid w:val="00D518C1"/>
    <w:rsid w:val="00D67FD2"/>
    <w:rsid w:val="00DB3168"/>
    <w:rsid w:val="00DB5680"/>
    <w:rsid w:val="00DC5B54"/>
    <w:rsid w:val="00E660F8"/>
    <w:rsid w:val="00EB4F9A"/>
    <w:rsid w:val="00F063ED"/>
    <w:rsid w:val="00F13BE1"/>
    <w:rsid w:val="00F42D58"/>
    <w:rsid w:val="00F55EEB"/>
    <w:rsid w:val="00F62969"/>
    <w:rsid w:val="00F653AB"/>
    <w:rsid w:val="00F80E91"/>
    <w:rsid w:val="00FC2AB7"/>
    <w:rsid w:val="00FC32A9"/>
    <w:rsid w:val="00FC76D5"/>
    <w:rsid w:val="00FF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896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F4A"/>
    <w:pPr>
      <w:jc w:val="both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rsid w:val="00473F4A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rsid w:val="00473F4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43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326"/>
    <w:rPr>
      <w:rFonts w:ascii="Tahoma" w:hAnsi="Tahoma" w:cs="Tahoma"/>
      <w:sz w:val="16"/>
      <w:szCs w:val="16"/>
    </w:rPr>
  </w:style>
  <w:style w:type="paragraph" w:styleId="List">
    <w:name w:val="List"/>
    <w:basedOn w:val="Normal"/>
    <w:uiPriority w:val="99"/>
    <w:unhideWhenUsed/>
    <w:rsid w:val="00FC32A9"/>
    <w:pPr>
      <w:ind w:left="360" w:hanging="360"/>
      <w:jc w:val="left"/>
    </w:pPr>
    <w:rPr>
      <w:rFonts w:asciiTheme="minorHAnsi" w:eastAsiaTheme="minorHAnsi" w:hAnsiTheme="minorHAnsi" w:cstheme="minorBidi"/>
      <w:sz w:val="22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C32A9"/>
    <w:pPr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DateChar">
    <w:name w:val="Date Char"/>
    <w:basedOn w:val="DefaultParagraphFont"/>
    <w:link w:val="Date"/>
    <w:uiPriority w:val="99"/>
    <w:semiHidden/>
    <w:rsid w:val="00FC32A9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75D6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5D6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D08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F4A"/>
    <w:pPr>
      <w:jc w:val="both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rsid w:val="00473F4A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rsid w:val="00473F4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43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326"/>
    <w:rPr>
      <w:rFonts w:ascii="Tahoma" w:hAnsi="Tahoma" w:cs="Tahoma"/>
      <w:sz w:val="16"/>
      <w:szCs w:val="16"/>
    </w:rPr>
  </w:style>
  <w:style w:type="paragraph" w:styleId="List">
    <w:name w:val="List"/>
    <w:basedOn w:val="Normal"/>
    <w:uiPriority w:val="99"/>
    <w:unhideWhenUsed/>
    <w:rsid w:val="00FC32A9"/>
    <w:pPr>
      <w:ind w:left="360" w:hanging="360"/>
      <w:jc w:val="left"/>
    </w:pPr>
    <w:rPr>
      <w:rFonts w:asciiTheme="minorHAnsi" w:eastAsiaTheme="minorHAnsi" w:hAnsiTheme="minorHAnsi" w:cstheme="minorBidi"/>
      <w:sz w:val="22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C32A9"/>
    <w:pPr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DateChar">
    <w:name w:val="Date Char"/>
    <w:basedOn w:val="DefaultParagraphFont"/>
    <w:link w:val="Date"/>
    <w:uiPriority w:val="99"/>
    <w:semiHidden/>
    <w:rsid w:val="00FC32A9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75D6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5D6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D08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37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patelon\Local%20Settings\Temporary%20Internet%20Files\Content.MSO\952A0A7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AA842EFAB828439303A9EB1C79AA36" ma:contentTypeVersion="0" ma:contentTypeDescription="Create a new document." ma:contentTypeScope="" ma:versionID="7caed5d19de4c07df6f77bb70f307af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C9191B-F1FB-4793-A82A-48A4E3CC94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A262F33-3C66-49F4-8965-7BAE397599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CAB02DC-2C95-4A15-933E-039A13AA13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4B0147-C633-4718-96ED-25EE8C5C8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952A0A74</Template>
  <TotalTime>0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IDOT</Company>
  <LinksUpToDate>false</LinksUpToDate>
  <CharactersWithSpaces>1990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patelon</dc:creator>
  <cp:lastModifiedBy>Tony</cp:lastModifiedBy>
  <cp:revision>2</cp:revision>
  <cp:lastPrinted>2013-09-26T17:59:00Z</cp:lastPrinted>
  <dcterms:created xsi:type="dcterms:W3CDTF">2018-09-13T12:51:00Z</dcterms:created>
  <dcterms:modified xsi:type="dcterms:W3CDTF">2018-09-13T12:51:00Z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0x01010064AA842EFAB828439303A9EB1C79AA36</vt:lpwstr>
  </property>
</Properties>
</file>